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2B243" w14:textId="77777777" w:rsidR="00EA5E96" w:rsidRDefault="00EA5E96" w:rsidP="00EA5E96">
      <w:pPr>
        <w:tabs>
          <w:tab w:val="left" w:pos="0"/>
        </w:tabs>
        <w:ind w:right="-7"/>
        <w:jc w:val="center"/>
        <w:rPr>
          <w:sz w:val="24"/>
          <w:szCs w:val="24"/>
        </w:rPr>
      </w:pPr>
    </w:p>
    <w:p w14:paraId="08B60E4B" w14:textId="77777777" w:rsidR="00EA5E96" w:rsidRPr="00EA5E96" w:rsidRDefault="00EA5E96" w:rsidP="00EA5E96">
      <w:pPr>
        <w:tabs>
          <w:tab w:val="left" w:pos="0"/>
        </w:tabs>
        <w:ind w:right="-7"/>
        <w:jc w:val="center"/>
        <w:rPr>
          <w:sz w:val="28"/>
          <w:szCs w:val="28"/>
        </w:rPr>
      </w:pPr>
    </w:p>
    <w:p w14:paraId="5DA1D768" w14:textId="6ADCC431" w:rsidR="00EA5E96" w:rsidRPr="00EA5E96" w:rsidRDefault="00EA5E96" w:rsidP="00EA5E96">
      <w:pPr>
        <w:tabs>
          <w:tab w:val="left" w:pos="0"/>
        </w:tabs>
        <w:ind w:right="-7"/>
        <w:jc w:val="center"/>
        <w:rPr>
          <w:b/>
          <w:bCs/>
          <w:sz w:val="28"/>
          <w:szCs w:val="28"/>
        </w:rPr>
      </w:pPr>
      <w:r w:rsidRPr="00EA5E96">
        <w:rPr>
          <w:b/>
          <w:bCs/>
          <w:sz w:val="28"/>
          <w:szCs w:val="28"/>
        </w:rPr>
        <w:t>DECLARAÇÃO DE  POBREZA</w:t>
      </w:r>
    </w:p>
    <w:p w14:paraId="7DAD96B8" w14:textId="77777777" w:rsidR="00EA5E96" w:rsidRPr="005E38FB" w:rsidRDefault="00EA5E96" w:rsidP="00EA5E96">
      <w:pPr>
        <w:tabs>
          <w:tab w:val="left" w:pos="0"/>
        </w:tabs>
        <w:ind w:right="-7"/>
        <w:jc w:val="both"/>
        <w:rPr>
          <w:sz w:val="24"/>
          <w:szCs w:val="24"/>
        </w:rPr>
      </w:pPr>
    </w:p>
    <w:p w14:paraId="077BFDA5" w14:textId="5EB5431E" w:rsidR="00EA5E96" w:rsidRDefault="00EA5E96" w:rsidP="00EA5E96">
      <w:pPr>
        <w:keepNext/>
        <w:keepLines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sz w:val="24"/>
        </w:rPr>
      </w:pPr>
      <w:r>
        <w:rPr>
          <w:b/>
          <w:bCs/>
          <w:i/>
          <w:iCs/>
          <w:sz w:val="24"/>
          <w:szCs w:val="24"/>
          <w:lang w:val="pt-PT"/>
        </w:rPr>
        <w:tab/>
      </w:r>
      <w:r w:rsidRPr="005E38FB">
        <w:rPr>
          <w:b/>
          <w:bCs/>
          <w:i/>
          <w:iCs/>
          <w:sz w:val="24"/>
          <w:szCs w:val="24"/>
          <w:lang w:val="pt-PT"/>
        </w:rPr>
        <w:t>PAULINA FERNANDES DE LIMA DA COSTA</w:t>
      </w:r>
      <w:r w:rsidRPr="005E38FB">
        <w:rPr>
          <w:sz w:val="24"/>
          <w:szCs w:val="24"/>
          <w:lang w:val="pt-PT"/>
        </w:rPr>
        <w:t>, brasileira, casada, do lar, portadora do CPF/MF n</w:t>
      </w:r>
      <w:r w:rsidRPr="005E38FB">
        <w:rPr>
          <w:sz w:val="24"/>
          <w:szCs w:val="24"/>
        </w:rPr>
        <w:t xml:space="preserve">º </w:t>
      </w:r>
      <w:r w:rsidRPr="005E38FB">
        <w:rPr>
          <w:sz w:val="24"/>
          <w:szCs w:val="24"/>
          <w:lang w:val="pt-PT"/>
        </w:rPr>
        <w:t>044.635.976-92</w:t>
      </w:r>
      <w:r w:rsidRPr="005E38FB">
        <w:rPr>
          <w:rFonts w:cs="Calibri"/>
          <w:sz w:val="24"/>
          <w:szCs w:val="24"/>
        </w:rPr>
        <w:t>, identidade n. MG-11.939.315, residente e domiciliada na Rua Jorge de Lima, 75 - bairro Cruzeiro - Ribeirão das Neves – Minas Gerais – CEP:33.903-240</w:t>
      </w:r>
      <w:r w:rsidRPr="007F51B1">
        <w:rPr>
          <w:sz w:val="24"/>
          <w:szCs w:val="24"/>
        </w:rPr>
        <w:t>, declara,</w:t>
      </w:r>
      <w:r>
        <w:rPr>
          <w:sz w:val="24"/>
        </w:rPr>
        <w:t xml:space="preserve"> para os fins de direito e nos termos da Lei nº1.060/50 e da Lei nº 7.115/83, ser pobre no sentido legal, não podendo, assim, pagar as custas processuais e os honorários advocatícios, sem prejuízo do sustento próprio ou da família.</w:t>
      </w:r>
    </w:p>
    <w:p w14:paraId="3ABE4C87" w14:textId="77777777" w:rsidR="00EA5E96" w:rsidRPr="00EA5E96" w:rsidRDefault="00EA5E96" w:rsidP="00EA5E96">
      <w:pPr>
        <w:pStyle w:val="Corpodetexto"/>
        <w:spacing w:line="360" w:lineRule="auto"/>
        <w:rPr>
          <w:rFonts w:asciiTheme="minorHAnsi" w:hAnsiTheme="minorHAnsi" w:cstheme="minorHAnsi"/>
          <w:b/>
        </w:rPr>
      </w:pPr>
      <w:r>
        <w:tab/>
      </w:r>
      <w:r w:rsidRPr="00EA5E96">
        <w:rPr>
          <w:rFonts w:asciiTheme="minorHAnsi" w:hAnsiTheme="minorHAnsi" w:cstheme="minorHAnsi"/>
        </w:rPr>
        <w:t>Declara ainda, estar cientes das sanções civis, administrativas e criminais aplicáveis conforme a legislação pertinente, caso seja comprovada a falsidade desta.</w:t>
      </w:r>
    </w:p>
    <w:p w14:paraId="318AA99D" w14:textId="77777777" w:rsidR="00EA5E96" w:rsidRPr="00EA5E96" w:rsidRDefault="00EA5E96" w:rsidP="00EA5E96">
      <w:pPr>
        <w:keepNext/>
        <w:keepLines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Theme="minorHAnsi" w:hAnsiTheme="minorHAnsi" w:cstheme="minorHAnsi"/>
          <w:b/>
          <w:sz w:val="24"/>
        </w:rPr>
      </w:pPr>
    </w:p>
    <w:p w14:paraId="2F99CC52" w14:textId="77777777" w:rsidR="00EA5E96" w:rsidRPr="005E38FB" w:rsidRDefault="00EA5E96" w:rsidP="00EA5E96">
      <w:pPr>
        <w:tabs>
          <w:tab w:val="left" w:pos="0"/>
        </w:tabs>
        <w:spacing w:line="360" w:lineRule="auto"/>
        <w:ind w:right="-7"/>
        <w:jc w:val="both"/>
        <w:rPr>
          <w:sz w:val="24"/>
          <w:szCs w:val="24"/>
        </w:rPr>
      </w:pPr>
    </w:p>
    <w:p w14:paraId="3A4028ED" w14:textId="77777777" w:rsidR="00EA5E96" w:rsidRPr="005E38FB" w:rsidRDefault="00EA5E96" w:rsidP="00EA5E96">
      <w:pPr>
        <w:pStyle w:val="Ttulo2"/>
        <w:tabs>
          <w:tab w:val="left" w:pos="0"/>
        </w:tabs>
        <w:ind w:right="-7"/>
        <w:jc w:val="center"/>
        <w:rPr>
          <w:rFonts w:ascii="Calibri" w:hAnsi="Calibri"/>
          <w:b w:val="0"/>
          <w:szCs w:val="24"/>
        </w:rPr>
      </w:pPr>
      <w:r w:rsidRPr="005E38FB">
        <w:rPr>
          <w:rFonts w:ascii="Calibri" w:hAnsi="Calibri"/>
          <w:b w:val="0"/>
          <w:szCs w:val="24"/>
        </w:rPr>
        <w:t xml:space="preserve">Belo Horizonte, </w:t>
      </w:r>
      <w:r>
        <w:rPr>
          <w:rFonts w:ascii="Calibri" w:hAnsi="Calibri"/>
          <w:b w:val="0"/>
          <w:szCs w:val="24"/>
        </w:rPr>
        <w:t>24 de maio de 2023.</w:t>
      </w:r>
    </w:p>
    <w:p w14:paraId="4A6EDC58" w14:textId="77777777" w:rsidR="00EA5E96" w:rsidRPr="005E38FB" w:rsidRDefault="00EA5E96" w:rsidP="00EA5E96">
      <w:pPr>
        <w:tabs>
          <w:tab w:val="left" w:pos="0"/>
        </w:tabs>
        <w:ind w:right="-7"/>
        <w:rPr>
          <w:sz w:val="24"/>
          <w:szCs w:val="24"/>
        </w:rPr>
      </w:pPr>
    </w:p>
    <w:p w14:paraId="1A080A6A" w14:textId="77777777" w:rsidR="00EA5E96" w:rsidRPr="005E38FB" w:rsidRDefault="00EA5E96" w:rsidP="00EA5E96">
      <w:pPr>
        <w:tabs>
          <w:tab w:val="left" w:pos="0"/>
        </w:tabs>
        <w:ind w:right="-7"/>
        <w:rPr>
          <w:sz w:val="24"/>
          <w:szCs w:val="24"/>
        </w:rPr>
      </w:pPr>
    </w:p>
    <w:p w14:paraId="2673FDA7" w14:textId="77777777" w:rsidR="005A3598" w:rsidRPr="005E38FB" w:rsidRDefault="005A3598" w:rsidP="0041314A">
      <w:pPr>
        <w:tabs>
          <w:tab w:val="left" w:pos="0"/>
        </w:tabs>
        <w:ind w:right="-7"/>
        <w:rPr>
          <w:sz w:val="24"/>
          <w:szCs w:val="24"/>
        </w:rPr>
      </w:pPr>
    </w:p>
    <w:p w14:paraId="4AD6A52B" w14:textId="77777777" w:rsidR="005A3598" w:rsidRPr="005E38FB" w:rsidRDefault="005A3598" w:rsidP="0041314A">
      <w:pPr>
        <w:tabs>
          <w:tab w:val="left" w:pos="0"/>
        </w:tabs>
        <w:ind w:right="-7"/>
        <w:rPr>
          <w:sz w:val="24"/>
          <w:szCs w:val="24"/>
        </w:rPr>
      </w:pPr>
    </w:p>
    <w:p w14:paraId="278B30A0" w14:textId="77777777" w:rsidR="005A3598" w:rsidRPr="005E38FB" w:rsidRDefault="005A3598" w:rsidP="0041314A">
      <w:pPr>
        <w:tabs>
          <w:tab w:val="left" w:pos="0"/>
        </w:tabs>
        <w:ind w:right="-7"/>
        <w:rPr>
          <w:sz w:val="24"/>
          <w:szCs w:val="24"/>
        </w:rPr>
      </w:pPr>
    </w:p>
    <w:p w14:paraId="21D520FA" w14:textId="77777777" w:rsidR="005A3598" w:rsidRPr="005E38FB" w:rsidRDefault="005A3598" w:rsidP="0041314A">
      <w:pPr>
        <w:pStyle w:val="Ttulo3"/>
        <w:tabs>
          <w:tab w:val="left" w:pos="0"/>
        </w:tabs>
        <w:spacing w:before="0" w:after="0"/>
        <w:ind w:right="-7"/>
        <w:jc w:val="center"/>
        <w:rPr>
          <w:b w:val="0"/>
          <w:iCs/>
          <w:sz w:val="24"/>
          <w:szCs w:val="24"/>
        </w:rPr>
      </w:pPr>
      <w:r w:rsidRPr="005E38FB">
        <w:rPr>
          <w:b w:val="0"/>
          <w:iCs/>
          <w:sz w:val="24"/>
          <w:szCs w:val="24"/>
        </w:rPr>
        <w:t>____________________________________</w:t>
      </w:r>
    </w:p>
    <w:p w14:paraId="7D26F05B" w14:textId="404D1FDC" w:rsidR="00085FD2" w:rsidRPr="005E38FB" w:rsidRDefault="005E38FB" w:rsidP="002C538C">
      <w:pPr>
        <w:pStyle w:val="Ttulo"/>
        <w:tabs>
          <w:tab w:val="left" w:pos="0"/>
        </w:tabs>
        <w:ind w:right="-7"/>
        <w:rPr>
          <w:sz w:val="24"/>
          <w:szCs w:val="24"/>
          <w:lang w:val="pt-BR"/>
        </w:rPr>
      </w:pPr>
      <w:r>
        <w:rPr>
          <w:rFonts w:ascii="Calibri" w:hAnsi="Calibri" w:cs="Calibri"/>
          <w:i/>
          <w:iCs/>
          <w:sz w:val="24"/>
          <w:szCs w:val="24"/>
          <w:u w:val="none"/>
          <w:lang w:val="pt-BR"/>
        </w:rPr>
        <w:t>PAULINA FERNANDES DA LIMA COSTA</w:t>
      </w:r>
    </w:p>
    <w:sectPr w:rsidR="00085FD2" w:rsidRPr="005E38FB" w:rsidSect="008C139A">
      <w:headerReference w:type="default" r:id="rId7"/>
      <w:footerReference w:type="default" r:id="rId8"/>
      <w:pgSz w:w="11900" w:h="16840"/>
      <w:pgMar w:top="17" w:right="1701" w:bottom="0" w:left="1701" w:header="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0D6F1" w14:textId="77777777" w:rsidR="00E348F6" w:rsidRDefault="00E348F6" w:rsidP="005C5403">
      <w:pPr>
        <w:spacing w:after="0" w:line="240" w:lineRule="auto"/>
      </w:pPr>
      <w:r>
        <w:separator/>
      </w:r>
    </w:p>
  </w:endnote>
  <w:endnote w:type="continuationSeparator" w:id="0">
    <w:p w14:paraId="6AE15946" w14:textId="77777777" w:rsidR="00E348F6" w:rsidRDefault="00E348F6" w:rsidP="005C5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97398" w14:textId="38289C8F" w:rsidR="005C5403" w:rsidRDefault="00D932E9" w:rsidP="005C5403">
    <w:pPr>
      <w:pStyle w:val="Rodap"/>
      <w:ind w:left="-1701"/>
    </w:pPr>
    <w:r>
      <w:rPr>
        <w:noProof/>
      </w:rPr>
      <w:drawing>
        <wp:inline distT="0" distB="0" distL="0" distR="0" wp14:anchorId="090AF2F8" wp14:editId="022FCF8F">
          <wp:extent cx="7649365" cy="832485"/>
          <wp:effectExtent l="0" t="0" r="0" b="5715"/>
          <wp:docPr id="4" name="Imagem 4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951"/>
                  <a:stretch/>
                </pic:blipFill>
                <pic:spPr bwMode="auto">
                  <a:xfrm>
                    <a:off x="0" y="0"/>
                    <a:ext cx="7913693" cy="8612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C16AB" w14:textId="77777777" w:rsidR="00E348F6" w:rsidRDefault="00E348F6" w:rsidP="005C5403">
      <w:pPr>
        <w:spacing w:after="0" w:line="240" w:lineRule="auto"/>
      </w:pPr>
      <w:r>
        <w:separator/>
      </w:r>
    </w:p>
  </w:footnote>
  <w:footnote w:type="continuationSeparator" w:id="0">
    <w:p w14:paraId="32FD34C2" w14:textId="77777777" w:rsidR="00E348F6" w:rsidRDefault="00E348F6" w:rsidP="005C5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FDEC5" w14:textId="32D35304" w:rsidR="005C5403" w:rsidRDefault="00D932E9" w:rsidP="005C5403">
    <w:pPr>
      <w:pStyle w:val="Cabealho"/>
      <w:ind w:left="-1701"/>
    </w:pPr>
    <w:r>
      <w:rPr>
        <w:noProof/>
      </w:rPr>
      <w:drawing>
        <wp:inline distT="0" distB="0" distL="0" distR="0" wp14:anchorId="7024848F" wp14:editId="2D2EF338">
          <wp:extent cx="7605132" cy="965835"/>
          <wp:effectExtent l="0" t="0" r="2540" b="0"/>
          <wp:docPr id="3" name="Imagem 3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292"/>
                  <a:stretch/>
                </pic:blipFill>
                <pic:spPr bwMode="auto">
                  <a:xfrm>
                    <a:off x="0" y="0"/>
                    <a:ext cx="7675253" cy="9747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E9"/>
    <w:rsid w:val="00055BA0"/>
    <w:rsid w:val="00085FD2"/>
    <w:rsid w:val="000B0A31"/>
    <w:rsid w:val="000E2CF8"/>
    <w:rsid w:val="000F2B85"/>
    <w:rsid w:val="00140694"/>
    <w:rsid w:val="00207BF7"/>
    <w:rsid w:val="00220916"/>
    <w:rsid w:val="002C538C"/>
    <w:rsid w:val="002D2795"/>
    <w:rsid w:val="00317462"/>
    <w:rsid w:val="00380F2F"/>
    <w:rsid w:val="0041314A"/>
    <w:rsid w:val="00493BA7"/>
    <w:rsid w:val="004D37F1"/>
    <w:rsid w:val="004E1CD4"/>
    <w:rsid w:val="004E2668"/>
    <w:rsid w:val="005A1B62"/>
    <w:rsid w:val="005A3598"/>
    <w:rsid w:val="005B2FFA"/>
    <w:rsid w:val="005C5403"/>
    <w:rsid w:val="005E38FB"/>
    <w:rsid w:val="00651EAD"/>
    <w:rsid w:val="006C4A87"/>
    <w:rsid w:val="00703C94"/>
    <w:rsid w:val="007C600C"/>
    <w:rsid w:val="00863E7E"/>
    <w:rsid w:val="008C139A"/>
    <w:rsid w:val="00955D4E"/>
    <w:rsid w:val="009D74FF"/>
    <w:rsid w:val="009E0074"/>
    <w:rsid w:val="00A62434"/>
    <w:rsid w:val="00A76B68"/>
    <w:rsid w:val="00AB778C"/>
    <w:rsid w:val="00AD1C23"/>
    <w:rsid w:val="00B03964"/>
    <w:rsid w:val="00B44105"/>
    <w:rsid w:val="00B52D35"/>
    <w:rsid w:val="00BA18EB"/>
    <w:rsid w:val="00CC348E"/>
    <w:rsid w:val="00CC40EA"/>
    <w:rsid w:val="00D25C93"/>
    <w:rsid w:val="00D377C3"/>
    <w:rsid w:val="00D932E9"/>
    <w:rsid w:val="00DB5771"/>
    <w:rsid w:val="00E348F6"/>
    <w:rsid w:val="00EA5E96"/>
    <w:rsid w:val="00F0579C"/>
    <w:rsid w:val="00F4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14DC43"/>
  <w15:chartTrackingRefBased/>
  <w15:docId w15:val="{5B23CF63-9F78-C648-8691-9D563599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FD2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Ttulo2">
    <w:name w:val="heading 2"/>
    <w:basedOn w:val="Normal"/>
    <w:next w:val="Normal"/>
    <w:link w:val="Ttulo2Char"/>
    <w:qFormat/>
    <w:rsid w:val="005A3598"/>
    <w:pPr>
      <w:keepNext/>
      <w:spacing w:after="0" w:line="240" w:lineRule="auto"/>
      <w:jc w:val="both"/>
      <w:outlineLvl w:val="1"/>
    </w:pPr>
    <w:rPr>
      <w:rFonts w:ascii="Times New Roman" w:eastAsia="Times New Roman" w:hAnsi="Times New Roman"/>
      <w:b/>
      <w:sz w:val="24"/>
      <w:szCs w:val="20"/>
      <w:lang w:eastAsia="pt-BR"/>
    </w:rPr>
  </w:style>
  <w:style w:type="paragraph" w:styleId="Ttulo3">
    <w:name w:val="heading 3"/>
    <w:basedOn w:val="Normal"/>
    <w:next w:val="Normal"/>
    <w:link w:val="Ttulo3Char"/>
    <w:uiPriority w:val="9"/>
    <w:qFormat/>
    <w:rsid w:val="005A3598"/>
    <w:pPr>
      <w:keepNext/>
      <w:spacing w:before="240" w:after="60"/>
      <w:outlineLvl w:val="2"/>
    </w:pPr>
    <w:rPr>
      <w:rFonts w:eastAsia="MS Gothic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5403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5C5403"/>
  </w:style>
  <w:style w:type="paragraph" w:styleId="Rodap">
    <w:name w:val="footer"/>
    <w:basedOn w:val="Normal"/>
    <w:link w:val="RodapChar"/>
    <w:uiPriority w:val="99"/>
    <w:unhideWhenUsed/>
    <w:rsid w:val="005C5403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5C5403"/>
  </w:style>
  <w:style w:type="paragraph" w:styleId="NormalWeb">
    <w:name w:val="Normal (Web)"/>
    <w:rsid w:val="00085FD2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ascii="Times New Roman" w:eastAsia="Arial Unicode MS" w:hAnsi="Times New Roman" w:cs="Arial Unicode MS"/>
      <w:color w:val="000000"/>
      <w:u w:color="000000"/>
      <w:bdr w:val="nil"/>
      <w:lang w:val="pt-PT" w:eastAsia="pt-BR"/>
    </w:rPr>
  </w:style>
  <w:style w:type="paragraph" w:styleId="Ttulo">
    <w:name w:val="Title"/>
    <w:basedOn w:val="Normal"/>
    <w:link w:val="TtuloChar"/>
    <w:qFormat/>
    <w:rsid w:val="00955D4E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u w:val="single"/>
      <w:lang w:val="en-US" w:eastAsia="pt-BR"/>
    </w:rPr>
  </w:style>
  <w:style w:type="character" w:customStyle="1" w:styleId="TtuloChar">
    <w:name w:val="Título Char"/>
    <w:basedOn w:val="Fontepargpadro"/>
    <w:link w:val="Ttulo"/>
    <w:rsid w:val="00955D4E"/>
    <w:rPr>
      <w:rFonts w:ascii="Times New Roman" w:eastAsia="Times New Roman" w:hAnsi="Times New Roman" w:cs="Times New Roman"/>
      <w:b/>
      <w:sz w:val="28"/>
      <w:szCs w:val="20"/>
      <w:u w:val="single"/>
      <w:lang w:val="en-US" w:eastAsia="pt-BR"/>
    </w:rPr>
  </w:style>
  <w:style w:type="character" w:customStyle="1" w:styleId="Ttulo2Char">
    <w:name w:val="Título 2 Char"/>
    <w:basedOn w:val="Fontepargpadro"/>
    <w:link w:val="Ttulo2"/>
    <w:rsid w:val="005A3598"/>
    <w:rPr>
      <w:rFonts w:ascii="Times New Roman" w:eastAsia="Times New Roman" w:hAnsi="Times New Roman" w:cs="Times New Roman"/>
      <w:b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A3598"/>
    <w:rPr>
      <w:rFonts w:ascii="Calibri" w:eastAsia="MS Gothic" w:hAnsi="Calibri" w:cs="Times New Roman"/>
      <w:b/>
      <w:bCs/>
      <w:sz w:val="26"/>
      <w:szCs w:val="26"/>
    </w:rPr>
  </w:style>
  <w:style w:type="paragraph" w:styleId="Corpodetexto">
    <w:name w:val="Body Text"/>
    <w:basedOn w:val="Normal"/>
    <w:link w:val="CorpodetextoChar"/>
    <w:rsid w:val="00EA5E96"/>
    <w:pPr>
      <w:keepNext/>
      <w:keepLines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A5E96"/>
    <w:rPr>
      <w:rFonts w:ascii="Times New Roman" w:eastAsia="Times New Roman" w:hAnsi="Times New Roman" w:cs="Times New Roman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valeriaferreira/Desktop/FOLHA%20PADRA&#771;O%20PEDV%20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D1A06-98E9-FF47-B732-D6F96800F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FOLHA PADRÃO PEDV 2021.dotx</Template>
  <TotalTime>1</TotalTime>
  <Pages>1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</dc:creator>
  <cp:keywords/>
  <dc:description/>
  <cp:lastModifiedBy>13</cp:lastModifiedBy>
  <cp:revision>2</cp:revision>
  <cp:lastPrinted>2021-09-20T12:26:00Z</cp:lastPrinted>
  <dcterms:created xsi:type="dcterms:W3CDTF">2023-05-24T17:57:00Z</dcterms:created>
  <dcterms:modified xsi:type="dcterms:W3CDTF">2023-05-24T17:57:00Z</dcterms:modified>
</cp:coreProperties>
</file>